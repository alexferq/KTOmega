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C6EE4" w14:textId="77777777" w:rsidR="00526DBA" w:rsidRDefault="00526DBA" w:rsidP="00526DBA">
      <w:pPr>
        <w:jc w:val="center"/>
        <w:rPr>
          <w:sz w:val="32"/>
          <w:lang w:val="es-CR"/>
        </w:rPr>
      </w:pPr>
    </w:p>
    <w:p w14:paraId="4EDFA237" w14:textId="54FADB7D" w:rsidR="00526DBA" w:rsidRPr="00526DBA" w:rsidRDefault="00526DBA" w:rsidP="00526DBA">
      <w:pPr>
        <w:jc w:val="center"/>
        <w:rPr>
          <w:sz w:val="32"/>
          <w:lang w:val="es-CR"/>
        </w:rPr>
      </w:pPr>
      <w:r w:rsidRPr="00526DBA">
        <w:rPr>
          <w:sz w:val="32"/>
          <w:lang w:val="es-CR"/>
        </w:rPr>
        <w:t>PRUEBA</w:t>
      </w:r>
      <w:r w:rsidR="000D5732">
        <w:rPr>
          <w:sz w:val="32"/>
          <w:lang w:val="es-CR"/>
        </w:rPr>
        <w:t xml:space="preserve"> DE</w:t>
      </w:r>
      <w:r w:rsidRPr="00526DBA">
        <w:rPr>
          <w:sz w:val="32"/>
          <w:lang w:val="es-CR"/>
        </w:rPr>
        <w:t xml:space="preserve"> APLICACIÓN DE CONOCIMIENTOS</w:t>
      </w:r>
    </w:p>
    <w:p w14:paraId="745EEE85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 xml:space="preserve">EJERCICIO # 1 </w:t>
      </w:r>
    </w:p>
    <w:p w14:paraId="78F15CA6" w14:textId="77777777" w:rsidR="00526DBA" w:rsidRPr="00526DBA" w:rsidRDefault="00526DBA" w:rsidP="00526DBA">
      <w:pPr>
        <w:rPr>
          <w:b/>
          <w:lang w:val="es-CR"/>
        </w:rPr>
      </w:pPr>
    </w:p>
    <w:p w14:paraId="5E7C41B7" w14:textId="77777777" w:rsidR="00526DBA" w:rsidRPr="00C16DBE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  <w:r w:rsidRPr="00C16DBE">
        <w:rPr>
          <w:rFonts w:ascii="Arial" w:hAnsi="Arial" w:cs="Arial"/>
          <w:b/>
          <w:sz w:val="22"/>
          <w:szCs w:val="22"/>
          <w:lang w:val="es-CR"/>
        </w:rPr>
        <w:t xml:space="preserve">Descripción: </w:t>
      </w:r>
    </w:p>
    <w:p w14:paraId="506B8602" w14:textId="77777777" w:rsidR="00526DBA" w:rsidRPr="00C16DBE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5FF1FB98" w14:textId="28B6CEC8" w:rsidR="00526DBA" w:rsidRDefault="00526DBA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 xml:space="preserve">Realizar a través del </w:t>
      </w:r>
      <w:proofErr w:type="spellStart"/>
      <w:r w:rsidRPr="00526DBA">
        <w:rPr>
          <w:rFonts w:ascii="Arial" w:hAnsi="Arial" w:cs="Arial"/>
          <w:sz w:val="22"/>
          <w:szCs w:val="22"/>
          <w:lang w:val="es-CR"/>
        </w:rPr>
        <w:t>FrameWork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</w:t>
      </w:r>
      <w:hyperlink r:id="rId7" w:history="1">
        <w:proofErr w:type="spellStart"/>
        <w:r w:rsidR="000D5732" w:rsidRPr="000D5732">
          <w:rPr>
            <w:rFonts w:ascii="Arial" w:hAnsi="Arial" w:cs="Arial"/>
            <w:sz w:val="22"/>
            <w:szCs w:val="22"/>
            <w:lang w:val="es-CR"/>
          </w:rPr>
          <w:t>CodeIgniter</w:t>
        </w:r>
        <w:proofErr w:type="spellEnd"/>
      </w:hyperlink>
      <w:r w:rsidR="000D5732">
        <w:rPr>
          <w:rFonts w:ascii="Arial" w:hAnsi="Arial" w:cs="Arial"/>
          <w:sz w:val="22"/>
          <w:szCs w:val="22"/>
          <w:lang w:val="es-CR"/>
        </w:rPr>
        <w:t xml:space="preserve"> </w:t>
      </w:r>
      <w:r w:rsidRPr="00526DBA">
        <w:rPr>
          <w:rFonts w:ascii="Arial" w:hAnsi="Arial" w:cs="Arial"/>
          <w:sz w:val="22"/>
          <w:szCs w:val="22"/>
          <w:lang w:val="es-CR"/>
        </w:rPr>
        <w:t>el</w:t>
      </w:r>
      <w:r w:rsidR="000D5732">
        <w:rPr>
          <w:rFonts w:ascii="Arial" w:hAnsi="Arial" w:cs="Arial"/>
          <w:sz w:val="22"/>
          <w:szCs w:val="22"/>
          <w:lang w:val="es-CR"/>
        </w:rPr>
        <w:t xml:space="preserve"> mantenimiento CRUD de clientes. E</w:t>
      </w:r>
      <w:r w:rsidRPr="00526DBA">
        <w:rPr>
          <w:rFonts w:ascii="Arial" w:hAnsi="Arial" w:cs="Arial"/>
          <w:sz w:val="22"/>
          <w:szCs w:val="22"/>
          <w:lang w:val="es-CR"/>
        </w:rPr>
        <w:t xml:space="preserve">l diseño </w:t>
      </w:r>
      <w:r w:rsidR="00923934">
        <w:rPr>
          <w:rFonts w:ascii="Arial" w:hAnsi="Arial" w:cs="Arial"/>
          <w:sz w:val="22"/>
          <w:szCs w:val="22"/>
          <w:lang w:val="es-CR"/>
        </w:rPr>
        <w:t>HTML</w:t>
      </w:r>
      <w:r w:rsidRPr="00526DBA">
        <w:rPr>
          <w:rFonts w:ascii="Arial" w:hAnsi="Arial" w:cs="Arial"/>
          <w:sz w:val="22"/>
          <w:szCs w:val="22"/>
          <w:lang w:val="es-CR"/>
        </w:rPr>
        <w:t xml:space="preserve"> del formulario, listados HTML queda a criterio del desarrollador.</w:t>
      </w:r>
    </w:p>
    <w:p w14:paraId="4D7341D9" w14:textId="77777777" w:rsidR="00526DBA" w:rsidRPr="00E37EFD" w:rsidRDefault="00526DBA" w:rsidP="00526DBA">
      <w:pPr>
        <w:rPr>
          <w:rFonts w:ascii="Arial" w:hAnsi="Arial" w:cs="Arial"/>
          <w:sz w:val="22"/>
          <w:szCs w:val="22"/>
          <w:lang w:val="es-CR"/>
        </w:rPr>
      </w:pPr>
    </w:p>
    <w:p w14:paraId="614DE88F" w14:textId="268813FB" w:rsidR="00526DBA" w:rsidRPr="00526DBA" w:rsidRDefault="00526DBA" w:rsidP="00526DBA">
      <w:pPr>
        <w:rPr>
          <w:rFonts w:ascii="Arial" w:hAnsi="Arial" w:cs="Arial"/>
          <w:b/>
          <w:sz w:val="22"/>
          <w:szCs w:val="22"/>
        </w:rPr>
      </w:pPr>
      <w:proofErr w:type="spellStart"/>
      <w:r w:rsidRPr="00526DBA">
        <w:rPr>
          <w:rFonts w:ascii="Arial" w:hAnsi="Arial" w:cs="Arial"/>
          <w:b/>
          <w:sz w:val="22"/>
          <w:szCs w:val="22"/>
        </w:rPr>
        <w:t>Datos</w:t>
      </w:r>
      <w:proofErr w:type="spellEnd"/>
      <w:r w:rsidRPr="00526DB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526DBA">
        <w:rPr>
          <w:rFonts w:ascii="Arial" w:hAnsi="Arial" w:cs="Arial"/>
          <w:b/>
          <w:sz w:val="22"/>
          <w:szCs w:val="22"/>
        </w:rPr>
        <w:t>mínimos</w:t>
      </w:r>
      <w:proofErr w:type="spellEnd"/>
      <w:r w:rsidRPr="00526DBA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Pr="00526DBA">
        <w:rPr>
          <w:rFonts w:ascii="Arial" w:hAnsi="Arial" w:cs="Arial"/>
          <w:b/>
          <w:sz w:val="22"/>
          <w:szCs w:val="22"/>
        </w:rPr>
        <w:t>a</w:t>
      </w:r>
      <w:proofErr w:type="gramEnd"/>
      <w:r w:rsidRPr="00526DB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526DBA">
        <w:rPr>
          <w:rFonts w:ascii="Arial" w:hAnsi="Arial" w:cs="Arial"/>
          <w:b/>
          <w:sz w:val="22"/>
          <w:szCs w:val="22"/>
        </w:rPr>
        <w:t>utilizar</w:t>
      </w:r>
      <w:proofErr w:type="spellEnd"/>
      <w:r w:rsidRPr="00526DBA">
        <w:rPr>
          <w:rFonts w:ascii="Arial" w:hAnsi="Arial" w:cs="Arial"/>
          <w:b/>
          <w:sz w:val="22"/>
          <w:szCs w:val="22"/>
        </w:rPr>
        <w:t>:</w:t>
      </w:r>
    </w:p>
    <w:p w14:paraId="42BC4EC3" w14:textId="77777777" w:rsidR="00526DBA" w:rsidRPr="00526DBA" w:rsidRDefault="00526DBA" w:rsidP="00526DB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4020"/>
        <w:gridCol w:w="4020"/>
      </w:tblGrid>
      <w:tr w:rsidR="00526DBA" w:rsidRPr="00526DBA" w14:paraId="04999547" w14:textId="096323DE" w:rsidTr="00F24FFB">
        <w:trPr>
          <w:trHeight w:val="1460"/>
        </w:trPr>
        <w:tc>
          <w:tcPr>
            <w:tcW w:w="4020" w:type="dxa"/>
            <w:shd w:val="clear" w:color="auto" w:fill="EEECE1" w:themeFill="background2"/>
          </w:tcPr>
          <w:p w14:paraId="7E606433" w14:textId="77777777" w:rsidR="00CD6D3D" w:rsidRPr="00A07023" w:rsidRDefault="00CD6D3D" w:rsidP="00A07023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  <w:p w14:paraId="04DF96D6" w14:textId="77777777" w:rsidR="00526DBA" w:rsidRPr="00526DBA" w:rsidRDefault="00526DBA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526DBA">
              <w:rPr>
                <w:rFonts w:ascii="Arial" w:hAnsi="Arial" w:cs="Arial"/>
              </w:rPr>
              <w:t>identificador</w:t>
            </w:r>
          </w:p>
          <w:p w14:paraId="10AA3DE7" w14:textId="77777777" w:rsidR="00526DBA" w:rsidRPr="00526DBA" w:rsidRDefault="00526DBA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526DBA">
              <w:rPr>
                <w:rFonts w:ascii="Arial" w:hAnsi="Arial" w:cs="Arial"/>
              </w:rPr>
              <w:t>Nombre</w:t>
            </w:r>
          </w:p>
          <w:p w14:paraId="6E157632" w14:textId="77777777" w:rsidR="00526DBA" w:rsidRPr="00526DBA" w:rsidRDefault="00526DBA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526DBA">
              <w:rPr>
                <w:rFonts w:ascii="Arial" w:hAnsi="Arial" w:cs="Arial"/>
              </w:rPr>
              <w:t>dirección</w:t>
            </w:r>
          </w:p>
          <w:p w14:paraId="48644D9B" w14:textId="77777777" w:rsidR="00526DBA" w:rsidRPr="00526DBA" w:rsidRDefault="00526DBA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526DBA">
              <w:rPr>
                <w:rFonts w:ascii="Arial" w:hAnsi="Arial" w:cs="Arial"/>
              </w:rPr>
              <w:t>contacto</w:t>
            </w:r>
          </w:p>
          <w:p w14:paraId="4B020D72" w14:textId="77777777" w:rsidR="00526DBA" w:rsidRDefault="00526DBA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526DBA">
              <w:rPr>
                <w:rFonts w:ascii="Arial" w:hAnsi="Arial" w:cs="Arial"/>
              </w:rPr>
              <w:t>teléfono</w:t>
            </w:r>
          </w:p>
          <w:p w14:paraId="61CB7406" w14:textId="583F884F" w:rsidR="00C16DBE" w:rsidRPr="00526DBA" w:rsidRDefault="00C16DBE" w:rsidP="00526D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Direcciones *** </w:t>
            </w:r>
          </w:p>
          <w:p w14:paraId="28CABBF6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20" w:type="dxa"/>
            <w:shd w:val="clear" w:color="auto" w:fill="EEECE1" w:themeFill="background2"/>
          </w:tcPr>
          <w:p w14:paraId="3B63A9CE" w14:textId="77777777" w:rsidR="00526DBA" w:rsidRPr="00526DBA" w:rsidRDefault="00526DBA" w:rsidP="00526DBA">
            <w:pPr>
              <w:rPr>
                <w:rFonts w:ascii="Arial" w:hAnsi="Arial" w:cs="Arial"/>
              </w:rPr>
            </w:pPr>
          </w:p>
        </w:tc>
      </w:tr>
    </w:tbl>
    <w:p w14:paraId="13006E28" w14:textId="77777777" w:rsidR="00526DBA" w:rsidRPr="00526DBA" w:rsidRDefault="00526DBA" w:rsidP="00526DBA">
      <w:pPr>
        <w:rPr>
          <w:rFonts w:ascii="Arial" w:hAnsi="Arial" w:cs="Arial"/>
          <w:sz w:val="22"/>
          <w:szCs w:val="22"/>
        </w:rPr>
      </w:pPr>
    </w:p>
    <w:p w14:paraId="128EB233" w14:textId="0DB55C5F" w:rsidR="00526DBA" w:rsidRPr="00526DBA" w:rsidRDefault="00526DBA" w:rsidP="00526DBA">
      <w:pPr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>Componentes a Evaluar del Ejercicio:</w:t>
      </w:r>
    </w:p>
    <w:p w14:paraId="4BFEEC20" w14:textId="77777777" w:rsidR="00526DBA" w:rsidRPr="00526DBA" w:rsidRDefault="00526DBA" w:rsidP="00526DBA">
      <w:pPr>
        <w:rPr>
          <w:rFonts w:ascii="Arial" w:hAnsi="Arial" w:cs="Arial"/>
          <w:sz w:val="22"/>
          <w:szCs w:val="22"/>
          <w:lang w:val="es-CR"/>
        </w:rPr>
      </w:pPr>
    </w:p>
    <w:tbl>
      <w:tblPr>
        <w:tblStyle w:val="TableGrid"/>
        <w:tblW w:w="9463" w:type="dxa"/>
        <w:tblInd w:w="-37" w:type="dxa"/>
        <w:tblLook w:val="04A0" w:firstRow="1" w:lastRow="0" w:firstColumn="1" w:lastColumn="0" w:noHBand="0" w:noVBand="1"/>
      </w:tblPr>
      <w:tblGrid>
        <w:gridCol w:w="236"/>
        <w:gridCol w:w="8534"/>
        <w:gridCol w:w="693"/>
      </w:tblGrid>
      <w:tr w:rsidR="00526DBA" w:rsidRPr="00526DBA" w14:paraId="6316B083" w14:textId="77777777" w:rsidTr="000D5732">
        <w:tc>
          <w:tcPr>
            <w:tcW w:w="236" w:type="dxa"/>
            <w:shd w:val="clear" w:color="auto" w:fill="C6D9F1" w:themeFill="text2" w:themeFillTint="33"/>
          </w:tcPr>
          <w:p w14:paraId="075714D0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  <w:lang w:val="es-CR"/>
              </w:rPr>
            </w:pPr>
          </w:p>
        </w:tc>
        <w:tc>
          <w:tcPr>
            <w:tcW w:w="8534" w:type="dxa"/>
            <w:shd w:val="clear" w:color="auto" w:fill="C6D9F1" w:themeFill="text2" w:themeFillTint="33"/>
          </w:tcPr>
          <w:p w14:paraId="32C63193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r w:rsidRPr="00526DBA">
              <w:rPr>
                <w:rFonts w:ascii="Arial" w:hAnsi="Arial" w:cs="Arial"/>
                <w:sz w:val="22"/>
                <w:szCs w:val="22"/>
              </w:rPr>
              <w:t>ITEM</w:t>
            </w:r>
          </w:p>
        </w:tc>
        <w:tc>
          <w:tcPr>
            <w:tcW w:w="693" w:type="dxa"/>
            <w:shd w:val="clear" w:color="auto" w:fill="C6D9F1" w:themeFill="text2" w:themeFillTint="33"/>
          </w:tcPr>
          <w:p w14:paraId="7868AF36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</w:p>
        </w:tc>
      </w:tr>
      <w:tr w:rsidR="00526DBA" w:rsidRPr="00526DBA" w14:paraId="7A52CDB9" w14:textId="77777777" w:rsidTr="000D5732">
        <w:tc>
          <w:tcPr>
            <w:tcW w:w="236" w:type="dxa"/>
            <w:vMerge w:val="restart"/>
            <w:shd w:val="clear" w:color="auto" w:fill="B8CCE4" w:themeFill="accent1" w:themeFillTint="66"/>
          </w:tcPr>
          <w:p w14:paraId="6FE98773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6CFE43C1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de Routes</w:t>
            </w:r>
          </w:p>
        </w:tc>
        <w:tc>
          <w:tcPr>
            <w:tcW w:w="693" w:type="dxa"/>
          </w:tcPr>
          <w:p w14:paraId="717A426A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1A723195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55AB1DBA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20A05B96" w14:textId="79AFBD42" w:rsidR="00526DBA" w:rsidRPr="00526DBA" w:rsidRDefault="000D5732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Modelos</w:t>
            </w:r>
            <w:proofErr w:type="spellEnd"/>
          </w:p>
        </w:tc>
        <w:tc>
          <w:tcPr>
            <w:tcW w:w="693" w:type="dxa"/>
          </w:tcPr>
          <w:p w14:paraId="42E65C5D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49380866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29E4D3C8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4A9D7167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Controlador</w:t>
            </w:r>
            <w:proofErr w:type="spellEnd"/>
          </w:p>
        </w:tc>
        <w:tc>
          <w:tcPr>
            <w:tcW w:w="693" w:type="dxa"/>
          </w:tcPr>
          <w:p w14:paraId="15145CC7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4E25051E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05A6FD30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724BBC87" w14:textId="676BF48C" w:rsidR="00526DBA" w:rsidRPr="00526DBA" w:rsidRDefault="000D5732" w:rsidP="000D573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Vistas</w:t>
            </w:r>
          </w:p>
        </w:tc>
        <w:tc>
          <w:tcPr>
            <w:tcW w:w="693" w:type="dxa"/>
          </w:tcPr>
          <w:p w14:paraId="5E8C79AF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6190AEF2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7D4221DE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6D1A36E9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de Bootstrap</w:t>
            </w:r>
          </w:p>
        </w:tc>
        <w:tc>
          <w:tcPr>
            <w:tcW w:w="693" w:type="dxa"/>
          </w:tcPr>
          <w:p w14:paraId="21B96CD3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34581A43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06946105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055AADE6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Jquery</w:t>
            </w:r>
            <w:proofErr w:type="spellEnd"/>
          </w:p>
        </w:tc>
        <w:tc>
          <w:tcPr>
            <w:tcW w:w="693" w:type="dxa"/>
          </w:tcPr>
          <w:p w14:paraId="02CE030F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6DBA" w:rsidRPr="00526DBA" w14:paraId="17BB2710" w14:textId="77777777" w:rsidTr="000D5732">
        <w:tc>
          <w:tcPr>
            <w:tcW w:w="236" w:type="dxa"/>
            <w:vMerge/>
            <w:shd w:val="clear" w:color="auto" w:fill="B8CCE4" w:themeFill="accent1" w:themeFillTint="66"/>
          </w:tcPr>
          <w:p w14:paraId="32F43E94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34" w:type="dxa"/>
          </w:tcPr>
          <w:p w14:paraId="5F11941F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Uso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526DBA">
              <w:rPr>
                <w:rFonts w:ascii="Arial" w:hAnsi="Arial" w:cs="Arial"/>
                <w:sz w:val="22"/>
                <w:szCs w:val="22"/>
              </w:rPr>
              <w:t>validaciones</w:t>
            </w:r>
            <w:proofErr w:type="spellEnd"/>
            <w:r w:rsidRPr="00526DBA">
              <w:rPr>
                <w:rFonts w:ascii="Arial" w:hAnsi="Arial" w:cs="Arial"/>
                <w:sz w:val="22"/>
                <w:szCs w:val="22"/>
              </w:rPr>
              <w:t xml:space="preserve"> JavaScript</w:t>
            </w:r>
          </w:p>
        </w:tc>
        <w:tc>
          <w:tcPr>
            <w:tcW w:w="693" w:type="dxa"/>
          </w:tcPr>
          <w:p w14:paraId="406C59BB" w14:textId="77777777" w:rsidR="00526DBA" w:rsidRPr="00526DBA" w:rsidRDefault="00526DBA" w:rsidP="00B979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1D65946" w14:textId="77777777" w:rsidR="00526DBA" w:rsidRDefault="00526DBA" w:rsidP="00526DBA">
      <w:pPr>
        <w:rPr>
          <w:rFonts w:ascii="Arial" w:hAnsi="Arial" w:cs="Arial"/>
          <w:sz w:val="22"/>
          <w:szCs w:val="22"/>
        </w:rPr>
      </w:pPr>
    </w:p>
    <w:p w14:paraId="21DD9E20" w14:textId="442BE56D" w:rsidR="00C16DBE" w:rsidRDefault="00C16DBE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C16DBE">
        <w:rPr>
          <w:rFonts w:ascii="Arial" w:hAnsi="Arial" w:cs="Arial"/>
          <w:sz w:val="22"/>
          <w:szCs w:val="22"/>
          <w:lang w:val="es-CR"/>
        </w:rPr>
        <w:t xml:space="preserve">Adicionalmente confeccione una nueva </w:t>
      </w:r>
      <w:r>
        <w:rPr>
          <w:rFonts w:ascii="Arial" w:hAnsi="Arial" w:cs="Arial"/>
          <w:sz w:val="22"/>
          <w:szCs w:val="22"/>
          <w:lang w:val="es-CR"/>
        </w:rPr>
        <w:t>tabla</w:t>
      </w:r>
      <w:r w:rsidRPr="00C16DBE">
        <w:rPr>
          <w:rFonts w:ascii="Arial" w:hAnsi="Arial" w:cs="Arial"/>
          <w:sz w:val="22"/>
          <w:szCs w:val="22"/>
          <w:lang w:val="es-CR"/>
        </w:rPr>
        <w:t xml:space="preserve"> </w:t>
      </w:r>
      <w:r>
        <w:rPr>
          <w:rFonts w:ascii="Arial" w:hAnsi="Arial" w:cs="Arial"/>
          <w:sz w:val="22"/>
          <w:szCs w:val="22"/>
          <w:lang w:val="es-CR"/>
        </w:rPr>
        <w:t>para almacenar el dato “</w:t>
      </w:r>
      <w:r w:rsidRPr="000D5732">
        <w:rPr>
          <w:rFonts w:ascii="Arial" w:hAnsi="Arial" w:cs="Arial"/>
          <w:sz w:val="22"/>
          <w:szCs w:val="22"/>
          <w:lang w:val="es-CR"/>
        </w:rPr>
        <w:t>direcciones”</w:t>
      </w:r>
      <w:r>
        <w:rPr>
          <w:rFonts w:ascii="Arial" w:hAnsi="Arial" w:cs="Arial"/>
          <w:sz w:val="22"/>
          <w:szCs w:val="22"/>
          <w:lang w:val="es-CR"/>
        </w:rPr>
        <w:t>, siendo que el usuario pueda tener 1 o más direcciones para efectos del ejercicio basta que contengo dos registros asociados. Para efectos de los listados la intención del ejercicio es mostrar cómo se estructura y forma el JOIN de ambas tablas.</w:t>
      </w:r>
    </w:p>
    <w:p w14:paraId="142AEF80" w14:textId="77777777" w:rsidR="00C16DBE" w:rsidRDefault="00C16DBE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E32B3A0" w14:textId="1F1EC231" w:rsidR="00C16DBE" w:rsidRDefault="00C16DBE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>
        <w:rPr>
          <w:rFonts w:ascii="Arial" w:hAnsi="Arial" w:cs="Arial"/>
          <w:sz w:val="22"/>
          <w:szCs w:val="22"/>
          <w:lang w:val="es-CR"/>
        </w:rPr>
        <w:t>La forma en cómo se visualiza la información de direcciones queda a discreción y creatividad del programador.</w:t>
      </w:r>
    </w:p>
    <w:p w14:paraId="7B2B38B8" w14:textId="77777777" w:rsidR="00C16DBE" w:rsidRDefault="00C16DBE" w:rsidP="00526DBA">
      <w:pPr>
        <w:rPr>
          <w:rFonts w:ascii="Arial" w:hAnsi="Arial" w:cs="Arial"/>
          <w:sz w:val="22"/>
          <w:szCs w:val="22"/>
          <w:lang w:val="es-CR"/>
        </w:rPr>
      </w:pPr>
    </w:p>
    <w:p w14:paraId="630D66BB" w14:textId="77777777" w:rsidR="00C16DBE" w:rsidRPr="00C16DBE" w:rsidRDefault="00C16DBE" w:rsidP="00526DBA">
      <w:pPr>
        <w:rPr>
          <w:rFonts w:ascii="Arial" w:hAnsi="Arial" w:cs="Arial"/>
          <w:sz w:val="22"/>
          <w:szCs w:val="22"/>
          <w:lang w:val="es-CR"/>
        </w:rPr>
      </w:pPr>
    </w:p>
    <w:p w14:paraId="172B7859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>EJERCICIO # 2</w:t>
      </w:r>
    </w:p>
    <w:p w14:paraId="79B49E5C" w14:textId="77777777" w:rsidR="00526DBA" w:rsidRPr="00C16DBE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212C30D3" w14:textId="77777777" w:rsid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  <w:r w:rsidRPr="00C16DBE">
        <w:rPr>
          <w:rFonts w:ascii="Arial" w:hAnsi="Arial" w:cs="Arial"/>
          <w:b/>
          <w:sz w:val="22"/>
          <w:szCs w:val="22"/>
          <w:lang w:val="es-CR"/>
        </w:rPr>
        <w:t xml:space="preserve">Descripción: </w:t>
      </w:r>
    </w:p>
    <w:p w14:paraId="237F7212" w14:textId="77777777" w:rsidR="00D01646" w:rsidRPr="00C16DBE" w:rsidRDefault="00D01646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3759DCCE" w14:textId="77777777" w:rsidR="00526DBA" w:rsidRPr="00526DBA" w:rsidRDefault="00526DBA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>Sobre la información ingresada a la base de datos, realizar un script que retorne la información de la base de datos en formato JSON.</w:t>
      </w:r>
    </w:p>
    <w:p w14:paraId="2DEA566E" w14:textId="77777777" w:rsidR="00526DBA" w:rsidRPr="00526DBA" w:rsidRDefault="00526DBA" w:rsidP="00526DBA">
      <w:pPr>
        <w:jc w:val="both"/>
        <w:rPr>
          <w:rFonts w:ascii="Arial" w:hAnsi="Arial" w:cs="Arial"/>
          <w:b/>
          <w:sz w:val="22"/>
          <w:szCs w:val="22"/>
          <w:lang w:val="es-CR"/>
        </w:rPr>
      </w:pPr>
    </w:p>
    <w:p w14:paraId="12029201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>EJERCICIO # 3</w:t>
      </w:r>
    </w:p>
    <w:p w14:paraId="07A7F441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51520474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  <w:r w:rsidRPr="00526DBA">
        <w:rPr>
          <w:rFonts w:ascii="Arial" w:hAnsi="Arial" w:cs="Arial"/>
          <w:b/>
          <w:sz w:val="22"/>
          <w:szCs w:val="22"/>
          <w:lang w:val="es-CR"/>
        </w:rPr>
        <w:t xml:space="preserve">Descripción: </w:t>
      </w:r>
    </w:p>
    <w:p w14:paraId="36E6D44E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5281C1BD" w14:textId="77777777" w:rsidR="00526DBA" w:rsidRPr="00526DBA" w:rsidRDefault="00526DBA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>Sobre la información ingresada a la base de datos, realizar un script que retorne la información de la base de datos en formato XML.</w:t>
      </w:r>
    </w:p>
    <w:p w14:paraId="56F24334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27091009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>EJERCICIO # 4</w:t>
      </w:r>
    </w:p>
    <w:p w14:paraId="21B9038F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51CA5A11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  <w:r w:rsidRPr="00526DBA">
        <w:rPr>
          <w:rFonts w:ascii="Arial" w:hAnsi="Arial" w:cs="Arial"/>
          <w:b/>
          <w:sz w:val="22"/>
          <w:szCs w:val="22"/>
          <w:lang w:val="es-CR"/>
        </w:rPr>
        <w:t xml:space="preserve">Descripción: </w:t>
      </w:r>
    </w:p>
    <w:p w14:paraId="33919C4A" w14:textId="77777777" w:rsidR="000D5732" w:rsidRDefault="000D5732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AEE2533" w14:textId="625BF27B" w:rsidR="00526DBA" w:rsidRPr="00526DBA" w:rsidRDefault="00526DBA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 xml:space="preserve">Realizar una página HTML (puede ser dentro del mismo </w:t>
      </w:r>
      <w:proofErr w:type="spellStart"/>
      <w:r w:rsidR="000D5732">
        <w:rPr>
          <w:rFonts w:ascii="Arial" w:hAnsi="Arial" w:cs="Arial"/>
          <w:sz w:val="22"/>
          <w:szCs w:val="22"/>
          <w:lang w:val="es-CR"/>
        </w:rPr>
        <w:t>FrameWork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o separada queda a discreción del desarrollador) donde muestre dos botones, la dinámica es: si presiono el botón #1 cambia el texto y color del botón #2, y presiono el botón #2, cambia el texto y color del botón #1. Queda a discreción del desarrollador el uso de JQUERY o JAVASCRIPT</w:t>
      </w:r>
    </w:p>
    <w:p w14:paraId="51E528C5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>EJERCICIO # 5</w:t>
      </w:r>
    </w:p>
    <w:p w14:paraId="5F59F770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197676C8" w14:textId="77777777" w:rsid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  <w:r w:rsidRPr="00526DBA">
        <w:rPr>
          <w:rFonts w:ascii="Arial" w:hAnsi="Arial" w:cs="Arial"/>
          <w:b/>
          <w:sz w:val="22"/>
          <w:szCs w:val="22"/>
          <w:lang w:val="es-CR"/>
        </w:rPr>
        <w:t>Descripción:</w:t>
      </w:r>
    </w:p>
    <w:p w14:paraId="0859BCF4" w14:textId="77777777" w:rsidR="00526DBA" w:rsidRPr="00526DBA" w:rsidRDefault="00526DBA" w:rsidP="00526DBA">
      <w:pPr>
        <w:rPr>
          <w:rFonts w:ascii="Arial" w:hAnsi="Arial" w:cs="Arial"/>
          <w:b/>
          <w:sz w:val="22"/>
          <w:szCs w:val="22"/>
          <w:lang w:val="es-CR"/>
        </w:rPr>
      </w:pPr>
    </w:p>
    <w:p w14:paraId="70B78A21" w14:textId="77777777" w:rsidR="00526DBA" w:rsidRPr="00526DBA" w:rsidRDefault="00526DBA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t xml:space="preserve">Realizar en </w:t>
      </w:r>
      <w:proofErr w:type="spellStart"/>
      <w:r w:rsidRPr="00526DBA">
        <w:rPr>
          <w:rFonts w:ascii="Arial" w:hAnsi="Arial" w:cs="Arial"/>
          <w:sz w:val="22"/>
          <w:szCs w:val="22"/>
          <w:lang w:val="es-CR"/>
        </w:rPr>
        <w:t>javascript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una función llamada  “juego de letras”, dicha función recibe una cadena de caracteres como parámetro;  procesa dicha </w:t>
      </w:r>
      <w:proofErr w:type="spellStart"/>
      <w:r w:rsidRPr="00526DBA">
        <w:rPr>
          <w:rFonts w:ascii="Arial" w:hAnsi="Arial" w:cs="Arial"/>
          <w:sz w:val="22"/>
          <w:szCs w:val="22"/>
          <w:lang w:val="es-CR"/>
        </w:rPr>
        <w:t>string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para mostrar en consola del navegador cada letra intercalada en minúsculas y mayúsculas.</w:t>
      </w:r>
    </w:p>
    <w:p w14:paraId="4C3B0C06" w14:textId="50EA7B03" w:rsidR="00526DBA" w:rsidRPr="00526DBA" w:rsidRDefault="00526DBA" w:rsidP="00526DBA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526DBA">
        <w:rPr>
          <w:rFonts w:ascii="Arial" w:hAnsi="Arial" w:cs="Arial"/>
          <w:sz w:val="22"/>
          <w:szCs w:val="22"/>
          <w:lang w:val="es-CR"/>
        </w:rPr>
        <w:lastRenderedPageBreak/>
        <w:t>“</w:t>
      </w:r>
      <w:proofErr w:type="spellStart"/>
      <w:r w:rsidRPr="00526DBA">
        <w:rPr>
          <w:rFonts w:ascii="Arial" w:hAnsi="Arial" w:cs="Arial"/>
          <w:sz w:val="22"/>
          <w:szCs w:val="22"/>
          <w:lang w:val="es-CR"/>
        </w:rPr>
        <w:t>EsTa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Es Mi </w:t>
      </w:r>
      <w:proofErr w:type="spellStart"/>
      <w:r w:rsidRPr="00526DBA">
        <w:rPr>
          <w:rFonts w:ascii="Arial" w:hAnsi="Arial" w:cs="Arial"/>
          <w:sz w:val="22"/>
          <w:szCs w:val="22"/>
          <w:lang w:val="es-CR"/>
        </w:rPr>
        <w:t>PrUeBa</w:t>
      </w:r>
      <w:proofErr w:type="spellEnd"/>
      <w:r w:rsidRPr="00526DBA">
        <w:rPr>
          <w:rFonts w:ascii="Arial" w:hAnsi="Arial" w:cs="Arial"/>
          <w:sz w:val="22"/>
          <w:szCs w:val="22"/>
          <w:lang w:val="es-CR"/>
        </w:rPr>
        <w:t xml:space="preserve"> En </w:t>
      </w:r>
      <w:r w:rsidR="00427BFD">
        <w:rPr>
          <w:rFonts w:ascii="Arial" w:hAnsi="Arial" w:cs="Arial"/>
          <w:sz w:val="22"/>
          <w:szCs w:val="22"/>
          <w:lang w:val="es-CR"/>
        </w:rPr>
        <w:t>Omega</w:t>
      </w:r>
      <w:r w:rsidRPr="00526DBA">
        <w:rPr>
          <w:rFonts w:ascii="Arial" w:hAnsi="Arial" w:cs="Arial"/>
          <w:sz w:val="22"/>
          <w:szCs w:val="22"/>
          <w:lang w:val="es-CR"/>
        </w:rPr>
        <w:t>” e indicar cuanto caracteres la conforman, es decir la longitud de la cadena recibida.</w:t>
      </w:r>
    </w:p>
    <w:p w14:paraId="10491BB9" w14:textId="77777777" w:rsidR="00526DBA" w:rsidRPr="00526DBA" w:rsidRDefault="00526DBA" w:rsidP="00526DBA">
      <w:pPr>
        <w:pStyle w:val="Heading1"/>
        <w:rPr>
          <w:b/>
        </w:rPr>
      </w:pPr>
      <w:r w:rsidRPr="00526DBA">
        <w:rPr>
          <w:b/>
        </w:rPr>
        <w:t>INSTRUCCIONES ADICIONALES</w:t>
      </w:r>
    </w:p>
    <w:p w14:paraId="5FB93E01" w14:textId="77777777" w:rsidR="00526DBA" w:rsidRPr="00526DBA" w:rsidRDefault="00526DBA" w:rsidP="00526DBA">
      <w:pPr>
        <w:jc w:val="both"/>
        <w:rPr>
          <w:rFonts w:ascii="Arial" w:hAnsi="Arial" w:cs="Arial"/>
          <w:b/>
          <w:sz w:val="22"/>
          <w:szCs w:val="22"/>
          <w:lang w:val="es-CR"/>
        </w:rPr>
      </w:pPr>
    </w:p>
    <w:p w14:paraId="781F6A96" w14:textId="56ABAD83" w:rsidR="009F3458" w:rsidRDefault="00526DBA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0D5732">
        <w:rPr>
          <w:rFonts w:ascii="Arial" w:hAnsi="Arial" w:cs="Arial"/>
          <w:sz w:val="22"/>
          <w:szCs w:val="22"/>
          <w:lang w:val="es-CR"/>
        </w:rPr>
        <w:t xml:space="preserve">Realizar un ZIP de la prueba completa y enviarla a </w:t>
      </w:r>
      <w:hyperlink r:id="rId8" w:history="1">
        <w:r w:rsidR="000D5732" w:rsidRPr="000D5732">
          <w:rPr>
            <w:rFonts w:ascii="Arial" w:hAnsi="Arial" w:cs="Arial"/>
            <w:sz w:val="22"/>
            <w:szCs w:val="22"/>
            <w:lang w:val="es-CR"/>
          </w:rPr>
          <w:t>ealpizar@ticosoftweb.com</w:t>
        </w:r>
      </w:hyperlink>
      <w:r w:rsidR="000D5732" w:rsidRPr="000D5732">
        <w:rPr>
          <w:rFonts w:ascii="Arial" w:hAnsi="Arial" w:cs="Arial"/>
          <w:sz w:val="22"/>
          <w:szCs w:val="22"/>
          <w:lang w:val="es-CR"/>
        </w:rPr>
        <w:t xml:space="preserve"> o bien adjuntarla a GIT y compartir el URL del Proyecto para revisarlo.</w:t>
      </w:r>
    </w:p>
    <w:p w14:paraId="3A74221D" w14:textId="77777777" w:rsidR="002945B7" w:rsidRDefault="002945B7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44D96F1" w14:textId="49BAE7D8" w:rsidR="002945B7" w:rsidRDefault="002945B7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>
        <w:rPr>
          <w:rFonts w:ascii="Arial" w:hAnsi="Arial" w:cs="Arial"/>
          <w:sz w:val="22"/>
          <w:szCs w:val="22"/>
          <w:lang w:val="es-CR"/>
        </w:rPr>
        <w:t>Recursos Adicionales  de Apoyo para el Desarrollador:</w:t>
      </w:r>
    </w:p>
    <w:p w14:paraId="67823E2D" w14:textId="77777777" w:rsidR="002945B7" w:rsidRDefault="002945B7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25D1779" w14:textId="7E9457FA" w:rsidR="002945B7" w:rsidRPr="002945B7" w:rsidRDefault="002945B7" w:rsidP="000D573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CR"/>
        </w:rPr>
      </w:pPr>
      <w:r w:rsidRPr="002945B7">
        <w:rPr>
          <w:rFonts w:ascii="Arial" w:hAnsi="Arial" w:cs="Arial"/>
          <w:b/>
          <w:sz w:val="22"/>
          <w:szCs w:val="22"/>
          <w:lang w:val="es-CR"/>
        </w:rPr>
        <w:t xml:space="preserve">Curso Rápido de </w:t>
      </w:r>
      <w:proofErr w:type="spellStart"/>
      <w:r w:rsidRPr="002945B7">
        <w:rPr>
          <w:rFonts w:ascii="Arial" w:hAnsi="Arial" w:cs="Arial"/>
          <w:b/>
          <w:sz w:val="22"/>
          <w:szCs w:val="22"/>
          <w:lang w:val="es-CR"/>
        </w:rPr>
        <w:t>FrameWork</w:t>
      </w:r>
      <w:proofErr w:type="spellEnd"/>
      <w:r w:rsidRPr="002945B7">
        <w:rPr>
          <w:rFonts w:ascii="Arial" w:hAnsi="Arial" w:cs="Arial"/>
          <w:b/>
          <w:sz w:val="22"/>
          <w:szCs w:val="22"/>
          <w:lang w:val="es-CR"/>
        </w:rPr>
        <w:t>:</w:t>
      </w:r>
    </w:p>
    <w:p w14:paraId="343CB5ED" w14:textId="21DD7376" w:rsidR="002945B7" w:rsidRDefault="0096383D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hyperlink r:id="rId9" w:history="1">
        <w:r w:rsidR="002945B7" w:rsidRPr="00ED5BF4">
          <w:rPr>
            <w:rStyle w:val="Hyperlink"/>
            <w:rFonts w:ascii="Arial" w:hAnsi="Arial" w:cs="Arial"/>
            <w:sz w:val="22"/>
            <w:szCs w:val="22"/>
            <w:lang w:val="es-CR"/>
          </w:rPr>
          <w:t>https://www.youtube.com/watch?v=w1Cn-CiL-E8&amp;list=PLpOqH6AE0tNi8aehdfi3B_ZjP3DrXQMhf</w:t>
        </w:r>
      </w:hyperlink>
    </w:p>
    <w:p w14:paraId="6BD37E3F" w14:textId="77777777" w:rsidR="002945B7" w:rsidRDefault="002945B7" w:rsidP="000D5732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7A339D4" w14:textId="5421EA9A" w:rsidR="002945B7" w:rsidRPr="002945B7" w:rsidRDefault="002945B7" w:rsidP="000D573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CR"/>
        </w:rPr>
      </w:pPr>
      <w:proofErr w:type="spellStart"/>
      <w:r w:rsidRPr="002945B7">
        <w:rPr>
          <w:rFonts w:ascii="Arial" w:hAnsi="Arial" w:cs="Arial"/>
          <w:b/>
          <w:sz w:val="22"/>
          <w:szCs w:val="22"/>
          <w:lang w:val="es-CR"/>
        </w:rPr>
        <w:t>Url</w:t>
      </w:r>
      <w:proofErr w:type="spellEnd"/>
      <w:r w:rsidRPr="002945B7">
        <w:rPr>
          <w:rFonts w:ascii="Arial" w:hAnsi="Arial" w:cs="Arial"/>
          <w:b/>
          <w:sz w:val="22"/>
          <w:szCs w:val="22"/>
          <w:lang w:val="es-CR"/>
        </w:rPr>
        <w:t xml:space="preserve"> del </w:t>
      </w:r>
      <w:proofErr w:type="spellStart"/>
      <w:r w:rsidRPr="002945B7">
        <w:rPr>
          <w:rFonts w:ascii="Arial" w:hAnsi="Arial" w:cs="Arial"/>
          <w:b/>
          <w:sz w:val="22"/>
          <w:szCs w:val="22"/>
          <w:lang w:val="es-CR"/>
        </w:rPr>
        <w:t>FrameWork</w:t>
      </w:r>
      <w:proofErr w:type="spellEnd"/>
      <w:r w:rsidRPr="002945B7">
        <w:rPr>
          <w:rFonts w:ascii="Arial" w:hAnsi="Arial" w:cs="Arial"/>
          <w:b/>
          <w:sz w:val="22"/>
          <w:szCs w:val="22"/>
          <w:lang w:val="es-CR"/>
        </w:rPr>
        <w:t xml:space="preserve">: </w:t>
      </w:r>
      <w:hyperlink r:id="rId10" w:history="1">
        <w:r w:rsidRPr="002945B7">
          <w:rPr>
            <w:rStyle w:val="Hyperlink"/>
            <w:rFonts w:ascii="Arial" w:hAnsi="Arial" w:cs="Arial"/>
            <w:b/>
            <w:sz w:val="22"/>
            <w:szCs w:val="22"/>
            <w:lang w:val="es-CR"/>
          </w:rPr>
          <w:t>https://codeigniter.com/</w:t>
        </w:r>
      </w:hyperlink>
      <w:r w:rsidRPr="002945B7">
        <w:rPr>
          <w:rFonts w:ascii="Arial" w:hAnsi="Arial" w:cs="Arial"/>
          <w:b/>
          <w:sz w:val="22"/>
          <w:szCs w:val="22"/>
          <w:lang w:val="es-CR"/>
        </w:rPr>
        <w:t xml:space="preserve"> </w:t>
      </w:r>
    </w:p>
    <w:sectPr w:rsidR="002945B7" w:rsidRPr="002945B7" w:rsidSect="003E7903">
      <w:headerReference w:type="default" r:id="rId11"/>
      <w:footerReference w:type="default" r:id="rId12"/>
      <w:pgSz w:w="11906" w:h="16838"/>
      <w:pgMar w:top="2160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D93B3B" w14:textId="77777777" w:rsidR="0096383D" w:rsidRDefault="0096383D" w:rsidP="00DA55B4">
      <w:r>
        <w:separator/>
      </w:r>
    </w:p>
  </w:endnote>
  <w:endnote w:type="continuationSeparator" w:id="0">
    <w:p w14:paraId="0F1A7B0F" w14:textId="77777777" w:rsidR="0096383D" w:rsidRDefault="0096383D" w:rsidP="00DA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14CB6" w14:textId="484398AC" w:rsidR="002F21A8" w:rsidRDefault="002F21A8" w:rsidP="002F21A8">
    <w:pPr>
      <w:pStyle w:val="Footer"/>
    </w:pPr>
    <w:r>
      <w:tab/>
    </w:r>
    <w:r w:rsidR="00A51B8C">
      <w:fldChar w:fldCharType="begin"/>
    </w:r>
    <w:r>
      <w:instrText xml:space="preserve"> PAGE    \* MERGEFORMAT </w:instrText>
    </w:r>
    <w:r w:rsidR="00A51B8C">
      <w:fldChar w:fldCharType="separate"/>
    </w:r>
    <w:r w:rsidR="00A07023" w:rsidRPr="00A07023">
      <w:rPr>
        <w:rFonts w:ascii="Garamond" w:hAnsi="Garamond"/>
        <w:i/>
        <w:noProof/>
        <w:color w:val="BFBFBF"/>
        <w:sz w:val="80"/>
        <w:szCs w:val="80"/>
      </w:rPr>
      <w:t>3</w:t>
    </w:r>
    <w:r w:rsidR="00A51B8C">
      <w:fldChar w:fldCharType="end"/>
    </w:r>
    <w:r>
      <w:rPr>
        <w:rFonts w:ascii="Garamond" w:hAnsi="Garamond"/>
        <w:i/>
        <w:color w:val="BFBFBF"/>
        <w:sz w:val="80"/>
        <w:szCs w:val="80"/>
      </w:rPr>
      <w:t>:</w:t>
    </w:r>
  </w:p>
  <w:p w14:paraId="3ED8B3A4" w14:textId="77777777" w:rsidR="002F21A8" w:rsidRDefault="002F21A8" w:rsidP="002F21A8">
    <w:pPr>
      <w:pStyle w:val="Footer"/>
      <w:jc w:val="right"/>
    </w:pPr>
  </w:p>
  <w:p w14:paraId="1A706609" w14:textId="77777777" w:rsidR="00DA55B4" w:rsidRDefault="00DA55B4">
    <w:pPr>
      <w:pStyle w:val="Footer"/>
    </w:pPr>
  </w:p>
  <w:p w14:paraId="6507175F" w14:textId="77777777" w:rsidR="00DA55B4" w:rsidRDefault="00DA55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C81F2" w14:textId="77777777" w:rsidR="0096383D" w:rsidRDefault="0096383D" w:rsidP="00DA55B4">
      <w:r>
        <w:separator/>
      </w:r>
    </w:p>
  </w:footnote>
  <w:footnote w:type="continuationSeparator" w:id="0">
    <w:p w14:paraId="03BD9A31" w14:textId="77777777" w:rsidR="0096383D" w:rsidRDefault="0096383D" w:rsidP="00DA55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970784" w14:textId="6444E403" w:rsidR="00DA55B4" w:rsidRDefault="00DA55B4">
    <w:pPr>
      <w:pStyle w:val="Header"/>
    </w:pPr>
  </w:p>
  <w:p w14:paraId="34084478" w14:textId="77777777" w:rsidR="00DA55B4" w:rsidRDefault="00DA55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A91D1F"/>
    <w:multiLevelType w:val="hybridMultilevel"/>
    <w:tmpl w:val="7D8A818C"/>
    <w:lvl w:ilvl="0" w:tplc="D38AF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B70A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B48"/>
    <w:rsid w:val="00015518"/>
    <w:rsid w:val="0003335A"/>
    <w:rsid w:val="00036755"/>
    <w:rsid w:val="00065EB7"/>
    <w:rsid w:val="000D5732"/>
    <w:rsid w:val="00114B7C"/>
    <w:rsid w:val="00131F42"/>
    <w:rsid w:val="00143E73"/>
    <w:rsid w:val="00160E47"/>
    <w:rsid w:val="00190DA2"/>
    <w:rsid w:val="001B3F71"/>
    <w:rsid w:val="001B7412"/>
    <w:rsid w:val="001D6135"/>
    <w:rsid w:val="00207A61"/>
    <w:rsid w:val="00270A80"/>
    <w:rsid w:val="0027378F"/>
    <w:rsid w:val="002945B7"/>
    <w:rsid w:val="002E61A5"/>
    <w:rsid w:val="002F21A8"/>
    <w:rsid w:val="0031655A"/>
    <w:rsid w:val="003369B9"/>
    <w:rsid w:val="00392420"/>
    <w:rsid w:val="003B46F4"/>
    <w:rsid w:val="003C3F69"/>
    <w:rsid w:val="003C6CCC"/>
    <w:rsid w:val="003E7903"/>
    <w:rsid w:val="00427BFD"/>
    <w:rsid w:val="0044391A"/>
    <w:rsid w:val="00452C61"/>
    <w:rsid w:val="00482B7A"/>
    <w:rsid w:val="00490C9A"/>
    <w:rsid w:val="004A13D3"/>
    <w:rsid w:val="004E603A"/>
    <w:rsid w:val="005001A8"/>
    <w:rsid w:val="00503F92"/>
    <w:rsid w:val="00526DBA"/>
    <w:rsid w:val="00554865"/>
    <w:rsid w:val="00565F30"/>
    <w:rsid w:val="00570A11"/>
    <w:rsid w:val="00604172"/>
    <w:rsid w:val="00663B2A"/>
    <w:rsid w:val="00697B30"/>
    <w:rsid w:val="006A3A07"/>
    <w:rsid w:val="006B6E17"/>
    <w:rsid w:val="00736CDA"/>
    <w:rsid w:val="00796F70"/>
    <w:rsid w:val="007C6D10"/>
    <w:rsid w:val="00876945"/>
    <w:rsid w:val="008D060E"/>
    <w:rsid w:val="00923934"/>
    <w:rsid w:val="009245E8"/>
    <w:rsid w:val="00924667"/>
    <w:rsid w:val="009360B7"/>
    <w:rsid w:val="0096383D"/>
    <w:rsid w:val="009D17AC"/>
    <w:rsid w:val="009F3458"/>
    <w:rsid w:val="00A07023"/>
    <w:rsid w:val="00A51B8C"/>
    <w:rsid w:val="00A541DA"/>
    <w:rsid w:val="00A55B99"/>
    <w:rsid w:val="00A873BB"/>
    <w:rsid w:val="00AA3A27"/>
    <w:rsid w:val="00AA780B"/>
    <w:rsid w:val="00AD493B"/>
    <w:rsid w:val="00AD4B0B"/>
    <w:rsid w:val="00B10EA1"/>
    <w:rsid w:val="00B32D8D"/>
    <w:rsid w:val="00B64B78"/>
    <w:rsid w:val="00BA1CC2"/>
    <w:rsid w:val="00BC0EB9"/>
    <w:rsid w:val="00BC6419"/>
    <w:rsid w:val="00C16DBE"/>
    <w:rsid w:val="00C8523F"/>
    <w:rsid w:val="00CD6D3D"/>
    <w:rsid w:val="00D01646"/>
    <w:rsid w:val="00D3406D"/>
    <w:rsid w:val="00DA55B4"/>
    <w:rsid w:val="00DC0FE0"/>
    <w:rsid w:val="00DC7FAD"/>
    <w:rsid w:val="00DE74E3"/>
    <w:rsid w:val="00DF1091"/>
    <w:rsid w:val="00E37EFD"/>
    <w:rsid w:val="00E44621"/>
    <w:rsid w:val="00EA3B48"/>
    <w:rsid w:val="00EB5D53"/>
    <w:rsid w:val="00EC28F0"/>
    <w:rsid w:val="00F66272"/>
    <w:rsid w:val="00F87494"/>
    <w:rsid w:val="00FF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CC38A"/>
  <w15:docId w15:val="{00CDDD70-CA05-4F3E-ABBB-4B81ADBC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F7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DBA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5B4"/>
  </w:style>
  <w:style w:type="paragraph" w:styleId="Footer">
    <w:name w:val="footer"/>
    <w:basedOn w:val="Normal"/>
    <w:link w:val="FooterChar"/>
    <w:uiPriority w:val="99"/>
    <w:unhideWhenUsed/>
    <w:rsid w:val="00DA5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5B4"/>
  </w:style>
  <w:style w:type="paragraph" w:styleId="BalloonText">
    <w:name w:val="Balloon Text"/>
    <w:basedOn w:val="Normal"/>
    <w:link w:val="BalloonTextChar"/>
    <w:uiPriority w:val="99"/>
    <w:semiHidden/>
    <w:unhideWhenUsed/>
    <w:rsid w:val="00DA55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5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96F70"/>
    <w:rPr>
      <w:color w:val="0000FF"/>
      <w:u w:val="single"/>
    </w:rPr>
  </w:style>
  <w:style w:type="paragraph" w:styleId="NormalWeb">
    <w:name w:val="Normal (Web)"/>
    <w:basedOn w:val="Normal"/>
    <w:rsid w:val="00796F70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526DBA"/>
    <w:rPr>
      <w:rFonts w:asciiTheme="majorHAnsi" w:eastAsiaTheme="majorEastAsia" w:hAnsiTheme="majorHAnsi" w:cstheme="majorBidi"/>
      <w:color w:val="365F91" w:themeColor="accent1" w:themeShade="BF"/>
      <w:sz w:val="32"/>
      <w:szCs w:val="32"/>
      <w:shd w:val="pct12" w:color="auto" w:fill="auto"/>
      <w:lang w:eastAsia="en-US"/>
    </w:rPr>
  </w:style>
  <w:style w:type="paragraph" w:styleId="ListParagraph">
    <w:name w:val="List Paragraph"/>
    <w:basedOn w:val="Normal"/>
    <w:uiPriority w:val="34"/>
    <w:qFormat/>
    <w:rsid w:val="00526DB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R"/>
    </w:rPr>
  </w:style>
  <w:style w:type="table" w:styleId="TableGrid">
    <w:name w:val="Table Grid"/>
    <w:basedOn w:val="TableNormal"/>
    <w:uiPriority w:val="39"/>
    <w:rsid w:val="00526DB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3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7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alpizar@ticosoftweb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igniter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odeignit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1Cn-CiL-E8&amp;list=PLpOqH6AE0tNi8aehdfi3B_ZjP3DrXQMh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os\MACHOTES_DOCUMENTOS\VACACION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VACACIONES.dot</Template>
  <TotalTime>16</TotalTime>
  <Pages>3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Links>
    <vt:vector size="60" baseType="variant">
      <vt:variant>
        <vt:i4>7405687</vt:i4>
      </vt:variant>
      <vt:variant>
        <vt:i4>30</vt:i4>
      </vt:variant>
      <vt:variant>
        <vt:i4>0</vt:i4>
      </vt:variant>
      <vt:variant>
        <vt:i4>5</vt:i4>
      </vt:variant>
      <vt:variant>
        <vt:lpwstr>blocked::http://www.cyberfuel.com/</vt:lpwstr>
      </vt:variant>
      <vt:variant>
        <vt:lpwstr/>
      </vt:variant>
      <vt:variant>
        <vt:i4>6946896</vt:i4>
      </vt:variant>
      <vt:variant>
        <vt:i4>27</vt:i4>
      </vt:variant>
      <vt:variant>
        <vt:i4>0</vt:i4>
      </vt:variant>
      <vt:variant>
        <vt:i4>5</vt:i4>
      </vt:variant>
      <vt:variant>
        <vt:lpwstr>mailto:sales@cyberfuel.com</vt:lpwstr>
      </vt:variant>
      <vt:variant>
        <vt:lpwstr/>
      </vt:variant>
      <vt:variant>
        <vt:i4>7536706</vt:i4>
      </vt:variant>
      <vt:variant>
        <vt:i4>24</vt:i4>
      </vt:variant>
      <vt:variant>
        <vt:i4>0</vt:i4>
      </vt:variant>
      <vt:variant>
        <vt:i4>5</vt:i4>
      </vt:variant>
      <vt:variant>
        <vt:lpwstr>mailto:info@cyberfuel.com</vt:lpwstr>
      </vt:variant>
      <vt:variant>
        <vt:lpwstr/>
      </vt:variant>
      <vt:variant>
        <vt:i4>6422618</vt:i4>
      </vt:variant>
      <vt:variant>
        <vt:i4>21</vt:i4>
      </vt:variant>
      <vt:variant>
        <vt:i4>0</vt:i4>
      </vt:variant>
      <vt:variant>
        <vt:i4>5</vt:i4>
      </vt:variant>
      <vt:variant>
        <vt:lpwstr>mailto:pagos@cyberfuel.com</vt:lpwstr>
      </vt:variant>
      <vt:variant>
        <vt:lpwstr/>
      </vt:variant>
      <vt:variant>
        <vt:i4>5898331</vt:i4>
      </vt:variant>
      <vt:variant>
        <vt:i4>18</vt:i4>
      </vt:variant>
      <vt:variant>
        <vt:i4>0</vt:i4>
      </vt:variant>
      <vt:variant>
        <vt:i4>5</vt:i4>
      </vt:variant>
      <vt:variant>
        <vt:lpwstr>https://www.baconline.com/bacsanjose/esp/banco/index.html</vt:lpwstr>
      </vt:variant>
      <vt:variant>
        <vt:lpwstr/>
      </vt:variant>
      <vt:variant>
        <vt:i4>3670134</vt:i4>
      </vt:variant>
      <vt:variant>
        <vt:i4>15</vt:i4>
      </vt:variant>
      <vt:variant>
        <vt:i4>0</vt:i4>
      </vt:variant>
      <vt:variant>
        <vt:i4>5</vt:i4>
      </vt:variant>
      <vt:variant>
        <vt:lpwstr>http://www.bancopopular.fi.cr/</vt:lpwstr>
      </vt:variant>
      <vt:variant>
        <vt:lpwstr/>
      </vt:variant>
      <vt:variant>
        <vt:i4>2031689</vt:i4>
      </vt:variant>
      <vt:variant>
        <vt:i4>12</vt:i4>
      </vt:variant>
      <vt:variant>
        <vt:i4>0</vt:i4>
      </vt:variant>
      <vt:variant>
        <vt:i4>5</vt:i4>
      </vt:variant>
      <vt:variant>
        <vt:lpwstr>http://www.kreditkort.is/seljendur/samstarf/jcb/</vt:lpwstr>
      </vt:variant>
      <vt:variant>
        <vt:lpwstr/>
      </vt:variant>
      <vt:variant>
        <vt:i4>4980843</vt:i4>
      </vt:variant>
      <vt:variant>
        <vt:i4>9</vt:i4>
      </vt:variant>
      <vt:variant>
        <vt:i4>0</vt:i4>
      </vt:variant>
      <vt:variant>
        <vt:i4>5</vt:i4>
      </vt:variant>
      <vt:variant>
        <vt:lpwstr>http://images.google.com/imgres?imgurl=https://www.paynet.no/var/paynet/storage/images/news/diners_club_int_logo/1386-1-eng-GB/diners_club_int_logo_articleimage.jpg&amp;imgrefurl=https://www.paynet.no/index.php/paynet/news/now_accepting_diners_club_international.html&amp;h=166&amp;w=170&amp;sz=7&amp;hl=en&amp;start=2&amp;tbnid=mMD5GRUCk_HkKM:&amp;tbnh=97&amp;tbnw=99&amp;prev=/images%3Fq%3Ddiners%2Bclub%2Blogo%26svnum%3D10%26hl%3Den%26safe%3Doff</vt:lpwstr>
      </vt:variant>
      <vt:variant>
        <vt:lpwstr/>
      </vt:variant>
      <vt:variant>
        <vt:i4>524352</vt:i4>
      </vt:variant>
      <vt:variant>
        <vt:i4>6</vt:i4>
      </vt:variant>
      <vt:variant>
        <vt:i4>0</vt:i4>
      </vt:variant>
      <vt:variant>
        <vt:i4>5</vt:i4>
      </vt:variant>
      <vt:variant>
        <vt:lpwstr>http://www.kreditkort.is/</vt:lpwstr>
      </vt:variant>
      <vt:variant>
        <vt:lpwstr/>
      </vt:variant>
      <vt:variant>
        <vt:i4>3538994</vt:i4>
      </vt:variant>
      <vt:variant>
        <vt:i4>3</vt:i4>
      </vt:variant>
      <vt:variant>
        <vt:i4>0</vt:i4>
      </vt:variant>
      <vt:variant>
        <vt:i4>5</vt:i4>
      </vt:variant>
      <vt:variant>
        <vt:lpwstr>http://images.google.com/imgres?imgurl=http://www.khoros.com.br/imagens/cob/logovisa.jpg&amp;imgrefurl=http://khoros.d2d-web-hosting.com/cgi-bin/khorosweb1.cgi/&amp;h=44&amp;w=71&amp;sz=3&amp;hl=en&amp;start=13&amp;tbnid=ayn7vHMaBRzlkM:&amp;tbnh=43&amp;tbnw=69&amp;prev=/images%3Fq%3D%2Blogovisa%26svnum%3D10%26hl%3Den%26safe%3Dof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ealpizar</dc:creator>
  <cp:lastModifiedBy>Microsoft account</cp:lastModifiedBy>
  <cp:revision>10</cp:revision>
  <cp:lastPrinted>2019-10-23T15:53:00Z</cp:lastPrinted>
  <dcterms:created xsi:type="dcterms:W3CDTF">2021-03-03T16:02:00Z</dcterms:created>
  <dcterms:modified xsi:type="dcterms:W3CDTF">2022-01-26T03:54:00Z</dcterms:modified>
</cp:coreProperties>
</file>